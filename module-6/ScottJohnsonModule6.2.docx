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6245EF2D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6B170F">
        <w:t>6</w:t>
      </w:r>
      <w:r w:rsidR="00D851A1">
        <w:t>.</w:t>
      </w:r>
      <w:r w:rsidR="00AE56C9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r w:rsidR="00EF45EF">
        <w:t>Pano</w:t>
      </w:r>
    </w:p>
    <w:p w14:paraId="143BF588" w14:textId="7913301E" w:rsidR="00AD500B" w:rsidRDefault="00235819" w:rsidP="00AD500B">
      <w:pPr>
        <w:pStyle w:val="Subtitle"/>
      </w:pPr>
      <w:r>
        <w:t xml:space="preserve">October </w:t>
      </w:r>
      <w:r w:rsidR="006B170F">
        <w:t>18th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57A4C91" w14:textId="13F1A855" w:rsidR="00235819" w:rsidRDefault="00235819" w:rsidP="00DB2B83">
      <w:pPr>
        <w:ind w:firstLine="0"/>
        <w:rPr>
          <w:rFonts w:eastAsia="Calibri" w:cs="Calibri"/>
          <w:szCs w:val="22"/>
        </w:rPr>
      </w:pPr>
    </w:p>
    <w:p w14:paraId="4CD7BBD3" w14:textId="01D005B7" w:rsidR="001C2FC1" w:rsidRPr="00DB2B83" w:rsidRDefault="00D946B1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477E98A" wp14:editId="25555873">
            <wp:extent cx="5943600" cy="3788410"/>
            <wp:effectExtent l="0" t="0" r="0" b="2540"/>
            <wp:docPr id="54653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36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2CF7" w14:textId="77777777" w:rsidR="000017A7" w:rsidRDefault="000017A7">
      <w:pPr>
        <w:spacing w:line="240" w:lineRule="auto"/>
      </w:pPr>
      <w:r>
        <w:separator/>
      </w:r>
    </w:p>
    <w:p w14:paraId="0A93BC80" w14:textId="77777777" w:rsidR="000017A7" w:rsidRDefault="000017A7"/>
  </w:endnote>
  <w:endnote w:type="continuationSeparator" w:id="0">
    <w:p w14:paraId="56C0ACEE" w14:textId="77777777" w:rsidR="000017A7" w:rsidRDefault="000017A7">
      <w:pPr>
        <w:spacing w:line="240" w:lineRule="auto"/>
      </w:pPr>
      <w:r>
        <w:continuationSeparator/>
      </w:r>
    </w:p>
    <w:p w14:paraId="38B6FCC7" w14:textId="77777777" w:rsidR="000017A7" w:rsidRDefault="000017A7"/>
  </w:endnote>
  <w:endnote w:type="continuationNotice" w:id="1">
    <w:p w14:paraId="74423178" w14:textId="77777777" w:rsidR="000017A7" w:rsidRDefault="000017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B90C" w14:textId="77777777" w:rsidR="000017A7" w:rsidRDefault="000017A7">
      <w:pPr>
        <w:spacing w:line="240" w:lineRule="auto"/>
      </w:pPr>
      <w:r>
        <w:separator/>
      </w:r>
    </w:p>
    <w:p w14:paraId="097EB8BC" w14:textId="77777777" w:rsidR="000017A7" w:rsidRDefault="000017A7"/>
  </w:footnote>
  <w:footnote w:type="continuationSeparator" w:id="0">
    <w:p w14:paraId="55CA0936" w14:textId="77777777" w:rsidR="000017A7" w:rsidRDefault="000017A7">
      <w:pPr>
        <w:spacing w:line="240" w:lineRule="auto"/>
      </w:pPr>
      <w:r>
        <w:continuationSeparator/>
      </w:r>
    </w:p>
    <w:p w14:paraId="42D03E53" w14:textId="77777777" w:rsidR="000017A7" w:rsidRDefault="000017A7"/>
  </w:footnote>
  <w:footnote w:type="continuationNotice" w:id="1">
    <w:p w14:paraId="28B01E42" w14:textId="77777777" w:rsidR="000017A7" w:rsidRDefault="000017A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017A7"/>
    <w:rsid w:val="00023AFE"/>
    <w:rsid w:val="0007788C"/>
    <w:rsid w:val="000A0E9C"/>
    <w:rsid w:val="000A1026"/>
    <w:rsid w:val="000A3D9B"/>
    <w:rsid w:val="000A6BEC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1F5B3E"/>
    <w:rsid w:val="002057EB"/>
    <w:rsid w:val="002337C6"/>
    <w:rsid w:val="00235819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314CF"/>
    <w:rsid w:val="00370B00"/>
    <w:rsid w:val="003804CC"/>
    <w:rsid w:val="00385672"/>
    <w:rsid w:val="00386904"/>
    <w:rsid w:val="003A310F"/>
    <w:rsid w:val="003B2FAE"/>
    <w:rsid w:val="003B7418"/>
    <w:rsid w:val="003C38ED"/>
    <w:rsid w:val="003C5D52"/>
    <w:rsid w:val="00406D01"/>
    <w:rsid w:val="0045181C"/>
    <w:rsid w:val="00466597"/>
    <w:rsid w:val="004813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170F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6C9"/>
    <w:rsid w:val="00AE5A32"/>
    <w:rsid w:val="00AE6EFA"/>
    <w:rsid w:val="00AF7C37"/>
    <w:rsid w:val="00B162C7"/>
    <w:rsid w:val="00B42FD6"/>
    <w:rsid w:val="00B459AA"/>
    <w:rsid w:val="00B55585"/>
    <w:rsid w:val="00B6120E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946B1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128E"/>
    <w:rsid w:val="00EB7CFC"/>
    <w:rsid w:val="00EC289F"/>
    <w:rsid w:val="00EC646B"/>
    <w:rsid w:val="00EF45EF"/>
    <w:rsid w:val="00EF55C5"/>
    <w:rsid w:val="00F0070F"/>
    <w:rsid w:val="00F06D72"/>
    <w:rsid w:val="00F2087C"/>
    <w:rsid w:val="00F6242A"/>
    <w:rsid w:val="00F720BB"/>
    <w:rsid w:val="00F845EE"/>
    <w:rsid w:val="00FA0459"/>
    <w:rsid w:val="00FA0F8F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12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5</cp:revision>
  <dcterms:created xsi:type="dcterms:W3CDTF">2026-10-04T20:04:00Z</dcterms:created>
  <dcterms:modified xsi:type="dcterms:W3CDTF">2026-10-19T02:55:00Z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