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2E3B9112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EB128E">
        <w:t>3</w:t>
      </w:r>
      <w:r w:rsidR="00D851A1">
        <w:t>.</w:t>
      </w:r>
      <w:r w:rsidR="00AE56C9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r w:rsidR="00EF45EF">
        <w:t>Pano</w:t>
      </w:r>
    </w:p>
    <w:p w14:paraId="143BF588" w14:textId="3BA425AA" w:rsidR="00AD500B" w:rsidRDefault="00EF45EF" w:rsidP="00AD500B">
      <w:pPr>
        <w:pStyle w:val="Subtitle"/>
      </w:pPr>
      <w:r>
        <w:t>September</w:t>
      </w:r>
      <w:r w:rsidR="00630EBF">
        <w:t xml:space="preserve"> </w:t>
      </w:r>
      <w:r w:rsidR="00EB128E">
        <w:t>25</w:t>
      </w:r>
      <w:r w:rsidR="008B265C">
        <w:t>th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1653B1D7" w:rsidR="006540C5" w:rsidRDefault="006540C5" w:rsidP="00DB2B83">
      <w:pPr>
        <w:ind w:firstLine="0"/>
        <w:rPr>
          <w:rFonts w:eastAsia="Calibri" w:cs="Calibri"/>
          <w:szCs w:val="22"/>
        </w:rPr>
      </w:pPr>
    </w:p>
    <w:p w14:paraId="093816A0" w14:textId="55004D55" w:rsidR="00EF45EF" w:rsidRDefault="00EF45EF" w:rsidP="00DB2B83">
      <w:pPr>
        <w:ind w:firstLine="0"/>
        <w:rPr>
          <w:rFonts w:eastAsia="Calibri" w:cs="Calibri"/>
          <w:szCs w:val="22"/>
        </w:rPr>
      </w:pPr>
    </w:p>
    <w:p w14:paraId="1E5359B6" w14:textId="2345CB31" w:rsidR="00FA0F8F" w:rsidRDefault="00FA0F8F" w:rsidP="00DB2B83">
      <w:pPr>
        <w:ind w:firstLine="0"/>
        <w:rPr>
          <w:rFonts w:eastAsia="Calibri" w:cs="Calibri"/>
          <w:szCs w:val="22"/>
        </w:rPr>
      </w:pPr>
    </w:p>
    <w:p w14:paraId="4A3E2EBC" w14:textId="493E7836" w:rsidR="00AE56C9" w:rsidRDefault="00EB128E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7C96839C" wp14:editId="333165FA">
            <wp:extent cx="5943600" cy="3788410"/>
            <wp:effectExtent l="0" t="0" r="0" b="2540"/>
            <wp:docPr id="5811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34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BD3" w14:textId="77777777" w:rsidR="001C2FC1" w:rsidRPr="00DB2B83" w:rsidRDefault="001C2FC1" w:rsidP="00DB2B83">
      <w:pPr>
        <w:ind w:firstLine="0"/>
        <w:rPr>
          <w:rFonts w:eastAsia="Calibri" w:cs="Calibri"/>
          <w:szCs w:val="22"/>
        </w:rPr>
      </w:pP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19B8C" w14:textId="77777777" w:rsidR="003B7418" w:rsidRDefault="003B7418">
      <w:pPr>
        <w:spacing w:line="240" w:lineRule="auto"/>
      </w:pPr>
      <w:r>
        <w:separator/>
      </w:r>
    </w:p>
    <w:p w14:paraId="404932AF" w14:textId="77777777" w:rsidR="003B7418" w:rsidRDefault="003B7418"/>
  </w:endnote>
  <w:endnote w:type="continuationSeparator" w:id="0">
    <w:p w14:paraId="172F556C" w14:textId="77777777" w:rsidR="003B7418" w:rsidRDefault="003B7418">
      <w:pPr>
        <w:spacing w:line="240" w:lineRule="auto"/>
      </w:pPr>
      <w:r>
        <w:continuationSeparator/>
      </w:r>
    </w:p>
    <w:p w14:paraId="0DECD88B" w14:textId="77777777" w:rsidR="003B7418" w:rsidRDefault="003B7418"/>
  </w:endnote>
  <w:endnote w:type="continuationNotice" w:id="1">
    <w:p w14:paraId="64789260" w14:textId="77777777" w:rsidR="003B7418" w:rsidRDefault="003B74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F3792" w14:textId="77777777" w:rsidR="003B7418" w:rsidRDefault="003B7418">
      <w:pPr>
        <w:spacing w:line="240" w:lineRule="auto"/>
      </w:pPr>
      <w:r>
        <w:separator/>
      </w:r>
    </w:p>
    <w:p w14:paraId="5D23A2B2" w14:textId="77777777" w:rsidR="003B7418" w:rsidRDefault="003B7418"/>
  </w:footnote>
  <w:footnote w:type="continuationSeparator" w:id="0">
    <w:p w14:paraId="259A9387" w14:textId="77777777" w:rsidR="003B7418" w:rsidRDefault="003B7418">
      <w:pPr>
        <w:spacing w:line="240" w:lineRule="auto"/>
      </w:pPr>
      <w:r>
        <w:continuationSeparator/>
      </w:r>
    </w:p>
    <w:p w14:paraId="361A5D16" w14:textId="77777777" w:rsidR="003B7418" w:rsidRDefault="003B7418"/>
  </w:footnote>
  <w:footnote w:type="continuationNotice" w:id="1">
    <w:p w14:paraId="2AA7AA42" w14:textId="77777777" w:rsidR="003B7418" w:rsidRDefault="003B741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1F5B3E"/>
    <w:rsid w:val="002057EB"/>
    <w:rsid w:val="002337C6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314CF"/>
    <w:rsid w:val="00370B00"/>
    <w:rsid w:val="003804CC"/>
    <w:rsid w:val="00386904"/>
    <w:rsid w:val="003A310F"/>
    <w:rsid w:val="003B7418"/>
    <w:rsid w:val="003C38ED"/>
    <w:rsid w:val="003C5D52"/>
    <w:rsid w:val="00406D01"/>
    <w:rsid w:val="0045181C"/>
    <w:rsid w:val="00466597"/>
    <w:rsid w:val="004813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6C9"/>
    <w:rsid w:val="00AE5A32"/>
    <w:rsid w:val="00AE6EFA"/>
    <w:rsid w:val="00AF7C37"/>
    <w:rsid w:val="00B162C7"/>
    <w:rsid w:val="00B42FD6"/>
    <w:rsid w:val="00B459AA"/>
    <w:rsid w:val="00B55585"/>
    <w:rsid w:val="00B6120E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128E"/>
    <w:rsid w:val="00EB7CFC"/>
    <w:rsid w:val="00EC289F"/>
    <w:rsid w:val="00EC646B"/>
    <w:rsid w:val="00EF45EF"/>
    <w:rsid w:val="00EF55C5"/>
    <w:rsid w:val="00F0070F"/>
    <w:rsid w:val="00F06D72"/>
    <w:rsid w:val="00F6242A"/>
    <w:rsid w:val="00F720BB"/>
    <w:rsid w:val="00F845EE"/>
    <w:rsid w:val="00FA0459"/>
    <w:rsid w:val="00FA0F8F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1411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13</cp:revision>
  <dcterms:created xsi:type="dcterms:W3CDTF">2026-03-22T23:10:00Z</dcterms:created>
  <dcterms:modified xsi:type="dcterms:W3CDTF">2026-09-28T03:26:00Z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