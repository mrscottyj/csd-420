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426F92A5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56782E">
        <w:t>7</w:t>
      </w:r>
      <w:r w:rsidR="00D851A1">
        <w:t>.</w:t>
      </w:r>
      <w:r w:rsidR="00AE56C9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r w:rsidR="00EF45EF">
        <w:t>Pano</w:t>
      </w:r>
    </w:p>
    <w:p w14:paraId="143BF588" w14:textId="102375E0" w:rsidR="00AD500B" w:rsidRDefault="00235819" w:rsidP="00AD500B">
      <w:pPr>
        <w:pStyle w:val="Subtitle"/>
      </w:pPr>
      <w:r>
        <w:t xml:space="preserve">October </w:t>
      </w:r>
      <w:r w:rsidR="0056782E">
        <w:t>24</w:t>
      </w:r>
      <w:r w:rsidR="006B170F">
        <w:t>th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57A4C91" w14:textId="13F1A855" w:rsidR="00235819" w:rsidRDefault="00235819" w:rsidP="00DB2B83">
      <w:pPr>
        <w:ind w:firstLine="0"/>
        <w:rPr>
          <w:rFonts w:eastAsia="Calibri" w:cs="Calibri"/>
          <w:szCs w:val="22"/>
        </w:rPr>
      </w:pPr>
    </w:p>
    <w:p w14:paraId="4CD7BBD3" w14:textId="5A4509BC" w:rsidR="001C2FC1" w:rsidRPr="00DB2B83" w:rsidRDefault="0056782E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593460B" wp14:editId="3472A144">
            <wp:extent cx="5943600" cy="3788410"/>
            <wp:effectExtent l="0" t="0" r="0" b="2540"/>
            <wp:docPr id="206032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CFC6B" w14:textId="77777777" w:rsidR="00A36315" w:rsidRDefault="00A36315">
      <w:pPr>
        <w:spacing w:line="240" w:lineRule="auto"/>
      </w:pPr>
      <w:r>
        <w:separator/>
      </w:r>
    </w:p>
    <w:p w14:paraId="3FEC9021" w14:textId="77777777" w:rsidR="00A36315" w:rsidRDefault="00A36315"/>
  </w:endnote>
  <w:endnote w:type="continuationSeparator" w:id="0">
    <w:p w14:paraId="5AAD32E1" w14:textId="77777777" w:rsidR="00A36315" w:rsidRDefault="00A36315">
      <w:pPr>
        <w:spacing w:line="240" w:lineRule="auto"/>
      </w:pPr>
      <w:r>
        <w:continuationSeparator/>
      </w:r>
    </w:p>
    <w:p w14:paraId="4185B97B" w14:textId="77777777" w:rsidR="00A36315" w:rsidRDefault="00A36315"/>
  </w:endnote>
  <w:endnote w:type="continuationNotice" w:id="1">
    <w:p w14:paraId="4B098323" w14:textId="77777777" w:rsidR="00A36315" w:rsidRDefault="00A3631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A493" w14:textId="77777777" w:rsidR="00A36315" w:rsidRDefault="00A36315">
      <w:pPr>
        <w:spacing w:line="240" w:lineRule="auto"/>
      </w:pPr>
      <w:r>
        <w:separator/>
      </w:r>
    </w:p>
    <w:p w14:paraId="2EA58607" w14:textId="77777777" w:rsidR="00A36315" w:rsidRDefault="00A36315"/>
  </w:footnote>
  <w:footnote w:type="continuationSeparator" w:id="0">
    <w:p w14:paraId="4A2DE7EF" w14:textId="77777777" w:rsidR="00A36315" w:rsidRDefault="00A36315">
      <w:pPr>
        <w:spacing w:line="240" w:lineRule="auto"/>
      </w:pPr>
      <w:r>
        <w:continuationSeparator/>
      </w:r>
    </w:p>
    <w:p w14:paraId="5E278D1F" w14:textId="77777777" w:rsidR="00A36315" w:rsidRDefault="00A36315"/>
  </w:footnote>
  <w:footnote w:type="continuationNotice" w:id="1">
    <w:p w14:paraId="5CE269D0" w14:textId="77777777" w:rsidR="00A36315" w:rsidRDefault="00A3631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017A7"/>
    <w:rsid w:val="00023AFE"/>
    <w:rsid w:val="0007788C"/>
    <w:rsid w:val="00092D1A"/>
    <w:rsid w:val="000A0E9C"/>
    <w:rsid w:val="000A1026"/>
    <w:rsid w:val="000A3D9B"/>
    <w:rsid w:val="000A6BEC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1F5B3E"/>
    <w:rsid w:val="002057EB"/>
    <w:rsid w:val="002337C6"/>
    <w:rsid w:val="00235819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314CF"/>
    <w:rsid w:val="00370B00"/>
    <w:rsid w:val="003804CC"/>
    <w:rsid w:val="00385672"/>
    <w:rsid w:val="00386904"/>
    <w:rsid w:val="003A310F"/>
    <w:rsid w:val="003B2FAE"/>
    <w:rsid w:val="003B7418"/>
    <w:rsid w:val="003C38ED"/>
    <w:rsid w:val="003C5D52"/>
    <w:rsid w:val="00406D01"/>
    <w:rsid w:val="0045181C"/>
    <w:rsid w:val="00466597"/>
    <w:rsid w:val="00481397"/>
    <w:rsid w:val="0049417C"/>
    <w:rsid w:val="0050737A"/>
    <w:rsid w:val="005076F0"/>
    <w:rsid w:val="005238EA"/>
    <w:rsid w:val="00562889"/>
    <w:rsid w:val="0056782E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170F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6315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6C9"/>
    <w:rsid w:val="00AE5A32"/>
    <w:rsid w:val="00AE6EFA"/>
    <w:rsid w:val="00AF7C37"/>
    <w:rsid w:val="00B162C7"/>
    <w:rsid w:val="00B42FD6"/>
    <w:rsid w:val="00B459AA"/>
    <w:rsid w:val="00B55585"/>
    <w:rsid w:val="00B6120E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946B1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128E"/>
    <w:rsid w:val="00EB7CFC"/>
    <w:rsid w:val="00EC289F"/>
    <w:rsid w:val="00EC646B"/>
    <w:rsid w:val="00EF45EF"/>
    <w:rsid w:val="00EF55C5"/>
    <w:rsid w:val="00F0070F"/>
    <w:rsid w:val="00F06D72"/>
    <w:rsid w:val="00F2087C"/>
    <w:rsid w:val="00F6242A"/>
    <w:rsid w:val="00F720BB"/>
    <w:rsid w:val="00F845EE"/>
    <w:rsid w:val="00FA0459"/>
    <w:rsid w:val="00FA0F8F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13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6</cp:revision>
  <dcterms:created xsi:type="dcterms:W3CDTF">2026-10-04T20:04:00Z</dcterms:created>
  <dcterms:modified xsi:type="dcterms:W3CDTF">2026-10-26T03:30:00Z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