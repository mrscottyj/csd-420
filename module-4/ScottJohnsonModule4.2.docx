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641CEF11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235819">
        <w:t>4</w:t>
      </w:r>
      <w:r w:rsidR="00D851A1">
        <w:t>.</w:t>
      </w:r>
      <w:r w:rsidR="00AE56C9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4EE8D820" w:rsidR="002C79E6" w:rsidRDefault="00182361" w:rsidP="002C79E6">
      <w:pPr>
        <w:pStyle w:val="Subtitle"/>
      </w:pPr>
      <w:r>
        <w:t>CSD</w:t>
      </w:r>
      <w:r w:rsidR="00EF45EF">
        <w:t>420</w:t>
      </w:r>
      <w:r w:rsidR="00630EBF">
        <w:t>:</w:t>
      </w:r>
      <w:r w:rsidR="002C79E6">
        <w:t xml:space="preserve"> </w:t>
      </w:r>
      <w:r w:rsidR="00EF45EF">
        <w:t>Advanced Java Programming</w:t>
      </w:r>
    </w:p>
    <w:p w14:paraId="6649DFC2" w14:textId="5E0283C4" w:rsidR="002C79E6" w:rsidRDefault="00EC646B" w:rsidP="002C79E6">
      <w:pPr>
        <w:pStyle w:val="Subtitle"/>
      </w:pPr>
      <w:r>
        <w:t xml:space="preserve">Professor </w:t>
      </w:r>
      <w:r w:rsidR="00EF45EF">
        <w:t>Pano</w:t>
      </w:r>
    </w:p>
    <w:p w14:paraId="143BF588" w14:textId="644C39D9" w:rsidR="00AD500B" w:rsidRDefault="00235819" w:rsidP="00AD500B">
      <w:pPr>
        <w:pStyle w:val="Subtitle"/>
      </w:pPr>
      <w:r>
        <w:t>October 2nd</w:t>
      </w:r>
      <w:r w:rsidR="00630EBF">
        <w:t>, 202</w:t>
      </w:r>
      <w:r w:rsidR="00406D01">
        <w:t>6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1653B1D7" w:rsidR="006540C5" w:rsidRDefault="006540C5" w:rsidP="00DB2B83">
      <w:pPr>
        <w:ind w:firstLine="0"/>
        <w:rPr>
          <w:rFonts w:eastAsia="Calibri" w:cs="Calibri"/>
          <w:szCs w:val="22"/>
        </w:rPr>
      </w:pPr>
    </w:p>
    <w:p w14:paraId="093816A0" w14:textId="55004D55" w:rsidR="00EF45EF" w:rsidRDefault="00EF45EF" w:rsidP="00DB2B83">
      <w:pPr>
        <w:ind w:firstLine="0"/>
        <w:rPr>
          <w:rFonts w:eastAsia="Calibri" w:cs="Calibri"/>
          <w:szCs w:val="22"/>
        </w:rPr>
      </w:pPr>
    </w:p>
    <w:p w14:paraId="1E5359B6" w14:textId="2345CB31" w:rsidR="00FA0F8F" w:rsidRDefault="00FA0F8F" w:rsidP="00DB2B83">
      <w:pPr>
        <w:ind w:firstLine="0"/>
        <w:rPr>
          <w:rFonts w:eastAsia="Calibri" w:cs="Calibri"/>
          <w:szCs w:val="22"/>
        </w:rPr>
      </w:pPr>
    </w:p>
    <w:p w14:paraId="4A3E2EBC" w14:textId="2240F0E1" w:rsidR="00AE56C9" w:rsidRDefault="00235819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3065AF72" wp14:editId="0798896B">
            <wp:extent cx="5943600" cy="3788410"/>
            <wp:effectExtent l="0" t="0" r="0" b="2540"/>
            <wp:docPr id="156619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93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4C91" w14:textId="25E85757" w:rsidR="00235819" w:rsidRDefault="00235819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lastRenderedPageBreak/>
        <w:drawing>
          <wp:inline distT="0" distB="0" distL="0" distR="0" wp14:anchorId="5D6B7EAB" wp14:editId="7386C545">
            <wp:extent cx="5943600" cy="3788410"/>
            <wp:effectExtent l="0" t="0" r="0" b="2540"/>
            <wp:docPr id="14006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03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BD3" w14:textId="77777777" w:rsidR="001C2FC1" w:rsidRPr="00DB2B83" w:rsidRDefault="001C2FC1" w:rsidP="00DB2B83">
      <w:pPr>
        <w:ind w:firstLine="0"/>
        <w:rPr>
          <w:rFonts w:eastAsia="Calibri" w:cs="Calibri"/>
          <w:szCs w:val="22"/>
        </w:rPr>
      </w:pPr>
    </w:p>
    <w:sectPr w:rsidR="001C2FC1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51B16" w14:textId="77777777" w:rsidR="00385672" w:rsidRDefault="00385672">
      <w:pPr>
        <w:spacing w:line="240" w:lineRule="auto"/>
      </w:pPr>
      <w:r>
        <w:separator/>
      </w:r>
    </w:p>
    <w:p w14:paraId="5B2CDD14" w14:textId="77777777" w:rsidR="00385672" w:rsidRDefault="00385672"/>
  </w:endnote>
  <w:endnote w:type="continuationSeparator" w:id="0">
    <w:p w14:paraId="639BE9C5" w14:textId="77777777" w:rsidR="00385672" w:rsidRDefault="00385672">
      <w:pPr>
        <w:spacing w:line="240" w:lineRule="auto"/>
      </w:pPr>
      <w:r>
        <w:continuationSeparator/>
      </w:r>
    </w:p>
    <w:p w14:paraId="6F641B7B" w14:textId="77777777" w:rsidR="00385672" w:rsidRDefault="00385672"/>
  </w:endnote>
  <w:endnote w:type="continuationNotice" w:id="1">
    <w:p w14:paraId="20EC3102" w14:textId="77777777" w:rsidR="00385672" w:rsidRDefault="0038567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C2E5F" w14:textId="77777777" w:rsidR="00385672" w:rsidRDefault="00385672">
      <w:pPr>
        <w:spacing w:line="240" w:lineRule="auto"/>
      </w:pPr>
      <w:r>
        <w:separator/>
      </w:r>
    </w:p>
    <w:p w14:paraId="280BA803" w14:textId="77777777" w:rsidR="00385672" w:rsidRDefault="00385672"/>
  </w:footnote>
  <w:footnote w:type="continuationSeparator" w:id="0">
    <w:p w14:paraId="4AB5D491" w14:textId="77777777" w:rsidR="00385672" w:rsidRDefault="00385672">
      <w:pPr>
        <w:spacing w:line="240" w:lineRule="auto"/>
      </w:pPr>
      <w:r>
        <w:continuationSeparator/>
      </w:r>
    </w:p>
    <w:p w14:paraId="3CA89704" w14:textId="77777777" w:rsidR="00385672" w:rsidRDefault="00385672"/>
  </w:footnote>
  <w:footnote w:type="continuationNotice" w:id="1">
    <w:p w14:paraId="2FC97AB4" w14:textId="77777777" w:rsidR="00385672" w:rsidRDefault="00385672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A6BEC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1C2FC1"/>
    <w:rsid w:val="001F5B3E"/>
    <w:rsid w:val="002057EB"/>
    <w:rsid w:val="002337C6"/>
    <w:rsid w:val="00235819"/>
    <w:rsid w:val="002409F0"/>
    <w:rsid w:val="00246562"/>
    <w:rsid w:val="00247D4F"/>
    <w:rsid w:val="0025123B"/>
    <w:rsid w:val="0028014A"/>
    <w:rsid w:val="002906C5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314CF"/>
    <w:rsid w:val="00370B00"/>
    <w:rsid w:val="003804CC"/>
    <w:rsid w:val="00385672"/>
    <w:rsid w:val="00386904"/>
    <w:rsid w:val="003A310F"/>
    <w:rsid w:val="003B7418"/>
    <w:rsid w:val="003C38ED"/>
    <w:rsid w:val="003C5D52"/>
    <w:rsid w:val="00406D01"/>
    <w:rsid w:val="0045181C"/>
    <w:rsid w:val="00466597"/>
    <w:rsid w:val="00481397"/>
    <w:rsid w:val="0049417C"/>
    <w:rsid w:val="0050737A"/>
    <w:rsid w:val="005076F0"/>
    <w:rsid w:val="005238EA"/>
    <w:rsid w:val="00562889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65476"/>
    <w:rsid w:val="0068410C"/>
    <w:rsid w:val="00685346"/>
    <w:rsid w:val="006B38E4"/>
    <w:rsid w:val="006C399E"/>
    <w:rsid w:val="0070322E"/>
    <w:rsid w:val="00760633"/>
    <w:rsid w:val="00782E45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6C9"/>
    <w:rsid w:val="00AE5A32"/>
    <w:rsid w:val="00AE6EFA"/>
    <w:rsid w:val="00AF7C37"/>
    <w:rsid w:val="00B162C7"/>
    <w:rsid w:val="00B42FD6"/>
    <w:rsid w:val="00B459AA"/>
    <w:rsid w:val="00B55585"/>
    <w:rsid w:val="00B6120E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45300"/>
    <w:rsid w:val="00E51C40"/>
    <w:rsid w:val="00E67454"/>
    <w:rsid w:val="00E733DD"/>
    <w:rsid w:val="00E96400"/>
    <w:rsid w:val="00EB128E"/>
    <w:rsid w:val="00EB7CFC"/>
    <w:rsid w:val="00EC289F"/>
    <w:rsid w:val="00EC646B"/>
    <w:rsid w:val="00EF45EF"/>
    <w:rsid w:val="00EF55C5"/>
    <w:rsid w:val="00F0070F"/>
    <w:rsid w:val="00F06D72"/>
    <w:rsid w:val="00F2087C"/>
    <w:rsid w:val="00F6242A"/>
    <w:rsid w:val="00F720BB"/>
    <w:rsid w:val="00F845EE"/>
    <w:rsid w:val="00FA0459"/>
    <w:rsid w:val="00FA0F8F"/>
    <w:rsid w:val="00FB0520"/>
    <w:rsid w:val="00FD0666"/>
    <w:rsid w:val="00FD3CF9"/>
    <w:rsid w:val="00FE14A6"/>
    <w:rsid w:val="00FE623A"/>
    <w:rsid w:val="00FF008C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2</TotalTime>
  <Pages>3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3</cp:revision>
  <dcterms:created xsi:type="dcterms:W3CDTF">2026-10-04T20:04:00Z</dcterms:created>
  <dcterms:modified xsi:type="dcterms:W3CDTF">2026-10-04T20:06:00Z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